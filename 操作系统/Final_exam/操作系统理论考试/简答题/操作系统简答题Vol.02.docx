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75B342" w14:textId="77777777" w:rsidR="00533586" w:rsidRDefault="009971D5">
      <w:pPr>
        <w:pStyle w:val="1"/>
      </w:pPr>
      <w:r>
        <w:rPr>
          <w:rFonts w:hint="eastAsia"/>
        </w:rPr>
        <w:t>操作系统简答题</w:t>
      </w:r>
    </w:p>
    <w:p w14:paraId="016AB0AA" w14:textId="77777777" w:rsidR="00533586" w:rsidRDefault="00314643" w:rsidP="0010708C">
      <w:pPr>
        <w:pStyle w:val="a"/>
      </w:pPr>
      <w:r>
        <w:rPr>
          <w:rFonts w:hint="eastAsia"/>
        </w:rPr>
        <w:t>操作系统的两个主要功能是什么？</w:t>
      </w:r>
    </w:p>
    <w:p w14:paraId="2AB20647" w14:textId="2B313F8A" w:rsidR="00B1393F" w:rsidRDefault="00B1393F" w:rsidP="00B1393F">
      <w:pPr>
        <w:pStyle w:val="a"/>
        <w:numPr>
          <w:ilvl w:val="1"/>
          <w:numId w:val="3"/>
        </w:numPr>
      </w:pPr>
      <w:r>
        <w:rPr>
          <w:rFonts w:hint="eastAsia"/>
        </w:rPr>
        <w:t>控制应用</w:t>
      </w:r>
      <w:r w:rsidR="001B2B97">
        <w:rPr>
          <w:rFonts w:hint="eastAsia"/>
        </w:rPr>
        <w:t>程序的执行</w:t>
      </w:r>
    </w:p>
    <w:p w14:paraId="16C144C8" w14:textId="7C564ED0" w:rsidR="00C30727" w:rsidRDefault="00C30727" w:rsidP="00B1393F">
      <w:pPr>
        <w:pStyle w:val="a"/>
        <w:numPr>
          <w:ilvl w:val="1"/>
          <w:numId w:val="3"/>
        </w:numPr>
      </w:pPr>
      <w:r>
        <w:rPr>
          <w:rFonts w:hint="eastAsia"/>
        </w:rPr>
        <w:t>充当应用程序和计算机硬件之间的接口</w:t>
      </w:r>
    </w:p>
    <w:p w14:paraId="161A6F56" w14:textId="77777777" w:rsidR="00C30727" w:rsidRDefault="00C30727" w:rsidP="00C30727">
      <w:pPr>
        <w:pStyle w:val="a"/>
        <w:numPr>
          <w:ilvl w:val="0"/>
          <w:numId w:val="0"/>
        </w:numPr>
        <w:ind w:left="1440"/>
      </w:pPr>
    </w:p>
    <w:p w14:paraId="75081A62" w14:textId="5050467F" w:rsidR="00314643" w:rsidRDefault="00CF5C69" w:rsidP="00C30727">
      <w:pPr>
        <w:pStyle w:val="a"/>
      </w:pPr>
      <w:r>
        <w:rPr>
          <w:rFonts w:hint="eastAsia"/>
        </w:rPr>
        <w:t>多道程序设计需要哪些硬件支持？</w:t>
      </w:r>
    </w:p>
    <w:p w14:paraId="32AD5D9D" w14:textId="5E2BBB9E" w:rsidR="00C30727" w:rsidRDefault="00C30727" w:rsidP="00C30727">
      <w:pPr>
        <w:pStyle w:val="a"/>
        <w:numPr>
          <w:ilvl w:val="1"/>
          <w:numId w:val="3"/>
        </w:numPr>
      </w:pPr>
      <w:r>
        <w:rPr>
          <w:rFonts w:hint="eastAsia"/>
        </w:rPr>
        <w:t>I/O</w:t>
      </w:r>
      <w:r>
        <w:rPr>
          <w:rFonts w:hint="eastAsia"/>
        </w:rPr>
        <w:t>中断；直接存储器</w:t>
      </w:r>
      <w:r w:rsidR="00DB3399">
        <w:rPr>
          <w:rFonts w:hint="eastAsia"/>
          <w:color w:val="FF0000"/>
        </w:rPr>
        <w:t>访问</w:t>
      </w:r>
      <w:r>
        <w:rPr>
          <w:rFonts w:hint="eastAsia"/>
        </w:rPr>
        <w:t>DMA</w:t>
      </w:r>
      <w:r>
        <w:rPr>
          <w:rFonts w:hint="eastAsia"/>
        </w:rPr>
        <w:t>；特权指令；内存保护；定时器</w:t>
      </w:r>
    </w:p>
    <w:p w14:paraId="19F65A19" w14:textId="77777777" w:rsidR="00C30727" w:rsidRDefault="00C30727" w:rsidP="00C30727">
      <w:pPr>
        <w:pStyle w:val="a"/>
        <w:numPr>
          <w:ilvl w:val="0"/>
          <w:numId w:val="0"/>
        </w:numPr>
        <w:ind w:left="1440"/>
      </w:pPr>
    </w:p>
    <w:p w14:paraId="52E91D62" w14:textId="77777777" w:rsidR="00CF5C69" w:rsidRDefault="00CF5C69" w:rsidP="0010708C">
      <w:pPr>
        <w:pStyle w:val="a"/>
      </w:pPr>
      <w:r>
        <w:rPr>
          <w:rFonts w:hint="eastAsia"/>
        </w:rPr>
        <w:t>如果一个处于就绪态的进程被交换到磁盘，则可能的原因是什么？</w:t>
      </w:r>
      <w:r w:rsidR="000D0232">
        <w:rPr>
          <w:rFonts w:hint="eastAsia"/>
        </w:rPr>
        <w:t>它此时将处于什么状态？</w:t>
      </w:r>
    </w:p>
    <w:p w14:paraId="1AEB3412" w14:textId="745B9576" w:rsidR="00C30727" w:rsidRDefault="00C30727" w:rsidP="00C30727">
      <w:pPr>
        <w:pStyle w:val="a"/>
        <w:numPr>
          <w:ilvl w:val="1"/>
          <w:numId w:val="3"/>
        </w:numPr>
      </w:pPr>
      <w:r>
        <w:rPr>
          <w:rFonts w:hint="eastAsia"/>
        </w:rPr>
        <w:t>高优先级的进程准备就绪将要从阻塞态调入就绪态，于是替换出优先级</w:t>
      </w:r>
      <w:r w:rsidR="007E2226">
        <w:rPr>
          <w:rFonts w:hint="eastAsia"/>
        </w:rPr>
        <w:t>低</w:t>
      </w:r>
      <w:r>
        <w:rPr>
          <w:rFonts w:hint="eastAsia"/>
        </w:rPr>
        <w:t>的就绪态进程</w:t>
      </w:r>
    </w:p>
    <w:p w14:paraId="1F80309C" w14:textId="1001A71A" w:rsidR="00C30727" w:rsidRDefault="00C30727" w:rsidP="00C30727">
      <w:pPr>
        <w:pStyle w:val="a"/>
        <w:numPr>
          <w:ilvl w:val="1"/>
          <w:numId w:val="3"/>
        </w:numPr>
      </w:pPr>
      <w:r>
        <w:rPr>
          <w:rFonts w:hint="eastAsia"/>
        </w:rPr>
        <w:t>就绪</w:t>
      </w:r>
      <w:r>
        <w:rPr>
          <w:rFonts w:hint="eastAsia"/>
        </w:rPr>
        <w:t>/</w:t>
      </w:r>
      <w:r>
        <w:rPr>
          <w:rFonts w:hint="eastAsia"/>
        </w:rPr>
        <w:t>挂起</w:t>
      </w:r>
    </w:p>
    <w:p w14:paraId="2A744618" w14:textId="77777777" w:rsidR="00C30727" w:rsidRDefault="00C30727" w:rsidP="00C30727">
      <w:pPr>
        <w:pStyle w:val="a"/>
        <w:numPr>
          <w:ilvl w:val="0"/>
          <w:numId w:val="0"/>
        </w:numPr>
        <w:ind w:left="1440"/>
      </w:pPr>
    </w:p>
    <w:p w14:paraId="541920AD" w14:textId="77777777" w:rsidR="000D0232" w:rsidRDefault="000D0232" w:rsidP="0010708C">
      <w:pPr>
        <w:pStyle w:val="a"/>
      </w:pPr>
      <w:r>
        <w:rPr>
          <w:rFonts w:hint="eastAsia"/>
        </w:rPr>
        <w:t>什么是系统调用？从操作系统角度看，它们在运行状态上与普通函数有什么区别？</w:t>
      </w:r>
    </w:p>
    <w:p w14:paraId="49B1E2A8" w14:textId="6941C8B2" w:rsidR="00C30727" w:rsidRDefault="00C30727" w:rsidP="00C30727">
      <w:pPr>
        <w:pStyle w:val="a"/>
        <w:numPr>
          <w:ilvl w:val="1"/>
          <w:numId w:val="3"/>
        </w:numPr>
      </w:pPr>
      <w:r>
        <w:rPr>
          <w:rFonts w:hint="eastAsia"/>
        </w:rPr>
        <w:t>系统调用：用户程序调用由操作系统提供的函数</w:t>
      </w:r>
    </w:p>
    <w:p w14:paraId="1BBD3FD0" w14:textId="5636DF01" w:rsidR="00C30727" w:rsidRDefault="00C30727" w:rsidP="00C30727">
      <w:pPr>
        <w:pStyle w:val="a"/>
        <w:numPr>
          <w:ilvl w:val="1"/>
          <w:numId w:val="3"/>
        </w:numPr>
      </w:pPr>
      <w:r>
        <w:rPr>
          <w:rFonts w:hint="eastAsia"/>
        </w:rPr>
        <w:t>系统调用需要内核的参与，内核程序需要在内核状态下进行，因此需要模式切换；而普通函数只是在用户程序中执行，只处在用户模式，因此不会涉及到模式切换</w:t>
      </w:r>
    </w:p>
    <w:p w14:paraId="12160EAB" w14:textId="77777777" w:rsidR="00C30727" w:rsidRDefault="00C30727" w:rsidP="00C30727">
      <w:pPr>
        <w:pStyle w:val="a"/>
        <w:numPr>
          <w:ilvl w:val="0"/>
          <w:numId w:val="0"/>
        </w:numPr>
        <w:ind w:left="1440"/>
      </w:pPr>
    </w:p>
    <w:p w14:paraId="63077226" w14:textId="77777777" w:rsidR="000D0232" w:rsidRDefault="00F100AD" w:rsidP="0010708C">
      <w:pPr>
        <w:pStyle w:val="a"/>
      </w:pPr>
      <w:r>
        <w:rPr>
          <w:rFonts w:hint="eastAsia"/>
        </w:rPr>
        <w:t>什么叫强信号量和弱信号量？二值信号量和一般信号量等价吗？</w:t>
      </w:r>
    </w:p>
    <w:p w14:paraId="733D7FC6" w14:textId="6C568BFA" w:rsidR="00C30727" w:rsidRDefault="00C30727" w:rsidP="00C30727">
      <w:pPr>
        <w:pStyle w:val="a"/>
        <w:numPr>
          <w:ilvl w:val="1"/>
          <w:numId w:val="3"/>
        </w:numPr>
      </w:pPr>
      <w:r>
        <w:rPr>
          <w:rFonts w:hint="eastAsia"/>
        </w:rPr>
        <w:t>强信号量：阻塞时间最长的最先从队列中释放，按照这个策略规定的信号量叫强信号量</w:t>
      </w:r>
    </w:p>
    <w:p w14:paraId="1F6AE234" w14:textId="4A6F8D0B" w:rsidR="00C30727" w:rsidRDefault="00C30727" w:rsidP="00C30727">
      <w:pPr>
        <w:pStyle w:val="a"/>
        <w:numPr>
          <w:ilvl w:val="1"/>
          <w:numId w:val="3"/>
        </w:numPr>
      </w:pPr>
      <w:r>
        <w:rPr>
          <w:rFonts w:hint="eastAsia"/>
        </w:rPr>
        <w:lastRenderedPageBreak/>
        <w:t>弱信号量：没有策略规定进程在队列中的释放顺序的信号量</w:t>
      </w:r>
    </w:p>
    <w:p w14:paraId="3482C174" w14:textId="7782495C" w:rsidR="00C30727" w:rsidRDefault="00C30727" w:rsidP="00C30727">
      <w:pPr>
        <w:pStyle w:val="a"/>
        <w:numPr>
          <w:ilvl w:val="1"/>
          <w:numId w:val="3"/>
        </w:numPr>
      </w:pPr>
      <w:r>
        <w:rPr>
          <w:rFonts w:hint="eastAsia"/>
        </w:rPr>
        <w:t>二者等价，表达力相同</w:t>
      </w:r>
    </w:p>
    <w:p w14:paraId="5C4546E8" w14:textId="77777777" w:rsidR="00C30727" w:rsidRDefault="00C30727" w:rsidP="00C30727">
      <w:pPr>
        <w:pStyle w:val="a"/>
        <w:numPr>
          <w:ilvl w:val="0"/>
          <w:numId w:val="0"/>
        </w:numPr>
        <w:ind w:left="1440"/>
      </w:pPr>
    </w:p>
    <w:p w14:paraId="68BE0F1E" w14:textId="0B946D74" w:rsidR="00C30727" w:rsidRDefault="005751BE" w:rsidP="00C30727">
      <w:pPr>
        <w:pStyle w:val="a"/>
      </w:pPr>
      <w:r>
        <w:rPr>
          <w:rFonts w:hint="eastAsia"/>
        </w:rPr>
        <w:t>当终止一个进程的运行后，其中的线程是否仍然可以运行？</w:t>
      </w:r>
    </w:p>
    <w:p w14:paraId="5837C1DF" w14:textId="3372EAD3" w:rsidR="00C30727" w:rsidRDefault="00C30727" w:rsidP="00C30727">
      <w:pPr>
        <w:pStyle w:val="a"/>
        <w:numPr>
          <w:ilvl w:val="1"/>
          <w:numId w:val="3"/>
        </w:numPr>
      </w:pPr>
      <w:r>
        <w:rPr>
          <w:rFonts w:hint="eastAsia"/>
        </w:rPr>
        <w:t>不能，进程终止后会终止进程结构和相应资源其中包括线程</w:t>
      </w:r>
    </w:p>
    <w:p w14:paraId="5AA76A28" w14:textId="77777777" w:rsidR="00C30727" w:rsidRDefault="00C30727" w:rsidP="00C30727">
      <w:pPr>
        <w:pStyle w:val="a"/>
        <w:numPr>
          <w:ilvl w:val="0"/>
          <w:numId w:val="0"/>
        </w:numPr>
        <w:ind w:left="1440"/>
      </w:pPr>
    </w:p>
    <w:p w14:paraId="02D96656" w14:textId="77777777" w:rsidR="00DF5F83" w:rsidRDefault="00DF5F83" w:rsidP="0010708C">
      <w:pPr>
        <w:pStyle w:val="a"/>
      </w:pPr>
      <w:r>
        <w:rPr>
          <w:rFonts w:hint="eastAsia"/>
        </w:rPr>
        <w:t>如果存在死锁是否意味着饥饿，</w:t>
      </w:r>
      <w:r w:rsidR="007B18DF">
        <w:rPr>
          <w:rFonts w:hint="eastAsia"/>
        </w:rPr>
        <w:t>如果饥饿是否意味着存在死锁？</w:t>
      </w:r>
    </w:p>
    <w:p w14:paraId="48930CE3" w14:textId="77777777" w:rsidR="008510E1" w:rsidRDefault="008510E1" w:rsidP="008510E1">
      <w:pPr>
        <w:pStyle w:val="a"/>
        <w:numPr>
          <w:ilvl w:val="1"/>
          <w:numId w:val="3"/>
        </w:numPr>
      </w:pPr>
      <w:r>
        <w:rPr>
          <w:rFonts w:hint="eastAsia"/>
        </w:rPr>
        <w:t>死锁一定意味着饥饿，饥饿不一定死锁</w:t>
      </w:r>
    </w:p>
    <w:p w14:paraId="21ADAB5D" w14:textId="00EFA8F7" w:rsidR="008510E1" w:rsidRDefault="008510E1" w:rsidP="008510E1">
      <w:pPr>
        <w:pStyle w:val="a"/>
        <w:numPr>
          <w:ilvl w:val="1"/>
          <w:numId w:val="3"/>
        </w:numPr>
      </w:pPr>
      <w:r>
        <w:rPr>
          <w:rFonts w:hint="eastAsia"/>
        </w:rPr>
        <w:t>死锁的条件：互斥；占有且等待；非抢占</w:t>
      </w:r>
      <w:r w:rsidR="00893BAB">
        <w:rPr>
          <w:rFonts w:hint="eastAsia"/>
        </w:rPr>
        <w:t>。（</w:t>
      </w:r>
      <w:r>
        <w:rPr>
          <w:rFonts w:hint="eastAsia"/>
        </w:rPr>
        <w:t>循环等待</w:t>
      </w:r>
      <w:r w:rsidR="00893BAB">
        <w:rPr>
          <w:rFonts w:hint="eastAsia"/>
        </w:rPr>
        <w:t>）</w:t>
      </w:r>
    </w:p>
    <w:p w14:paraId="723DB328" w14:textId="77777777" w:rsidR="008510E1" w:rsidRDefault="008510E1" w:rsidP="008510E1">
      <w:pPr>
        <w:pStyle w:val="a"/>
        <w:numPr>
          <w:ilvl w:val="0"/>
          <w:numId w:val="0"/>
        </w:numPr>
        <w:ind w:left="1440"/>
      </w:pPr>
    </w:p>
    <w:p w14:paraId="6937AC0F" w14:textId="77777777" w:rsidR="007B18DF" w:rsidRDefault="00D22823" w:rsidP="0010708C">
      <w:pPr>
        <w:pStyle w:val="a"/>
      </w:pPr>
      <w:r>
        <w:rPr>
          <w:rFonts w:hint="eastAsia"/>
        </w:rPr>
        <w:t>如果进程在临界区的执行时间比分配给它们的运行时间片小得多，那么用什么等待方式比较好？为什么？</w:t>
      </w:r>
    </w:p>
    <w:p w14:paraId="440EFA58" w14:textId="01C73E41" w:rsidR="008510E1" w:rsidRDefault="008510E1" w:rsidP="008510E1">
      <w:pPr>
        <w:pStyle w:val="a"/>
        <w:numPr>
          <w:ilvl w:val="1"/>
          <w:numId w:val="3"/>
        </w:numPr>
      </w:pPr>
      <w:r>
        <w:rPr>
          <w:rFonts w:hint="eastAsia"/>
        </w:rPr>
        <w:t>阻塞态，操作系统能将资源分配给其他进程执行，充分利用处理器</w:t>
      </w:r>
    </w:p>
    <w:p w14:paraId="53ABFEE1" w14:textId="77777777" w:rsidR="008510E1" w:rsidRDefault="008510E1" w:rsidP="008510E1">
      <w:pPr>
        <w:pStyle w:val="a"/>
        <w:numPr>
          <w:ilvl w:val="0"/>
          <w:numId w:val="0"/>
        </w:numPr>
        <w:ind w:left="1440"/>
      </w:pPr>
    </w:p>
    <w:p w14:paraId="17D0ABD9" w14:textId="77777777" w:rsidR="00D22823" w:rsidRDefault="00D22823" w:rsidP="0010708C">
      <w:pPr>
        <w:pStyle w:val="a"/>
      </w:pPr>
      <w:r>
        <w:rPr>
          <w:rFonts w:hint="eastAsia"/>
        </w:rPr>
        <w:t>引入挂起态的动机是什么？</w:t>
      </w:r>
    </w:p>
    <w:p w14:paraId="085DF195" w14:textId="610F62BF" w:rsidR="008510E1" w:rsidRDefault="008510E1" w:rsidP="008510E1">
      <w:pPr>
        <w:pStyle w:val="a"/>
        <w:numPr>
          <w:ilvl w:val="1"/>
          <w:numId w:val="3"/>
        </w:numPr>
      </w:pPr>
      <w:r>
        <w:rPr>
          <w:rFonts w:hint="eastAsia"/>
        </w:rPr>
        <w:t>交换，交换是</w:t>
      </w:r>
      <w:r>
        <w:rPr>
          <w:rFonts w:hint="eastAsia"/>
        </w:rPr>
        <w:t>I/O</w:t>
      </w:r>
      <w:r>
        <w:rPr>
          <w:rFonts w:hint="eastAsia"/>
        </w:rPr>
        <w:t>操作，磁盘</w:t>
      </w:r>
      <w:r>
        <w:rPr>
          <w:rFonts w:hint="eastAsia"/>
        </w:rPr>
        <w:t>I/O</w:t>
      </w:r>
      <w:r>
        <w:rPr>
          <w:rFonts w:hint="eastAsia"/>
        </w:rPr>
        <w:t>一般是系统中最快的</w:t>
      </w:r>
      <w:r>
        <w:rPr>
          <w:rFonts w:hint="eastAsia"/>
        </w:rPr>
        <w:t>I/O</w:t>
      </w:r>
      <w:r>
        <w:rPr>
          <w:rFonts w:hint="eastAsia"/>
        </w:rPr>
        <w:t>，交换通常会提高性能</w:t>
      </w:r>
    </w:p>
    <w:p w14:paraId="264C2FA0" w14:textId="77777777" w:rsidR="008510E1" w:rsidRDefault="008510E1" w:rsidP="008510E1">
      <w:pPr>
        <w:pStyle w:val="a"/>
        <w:numPr>
          <w:ilvl w:val="0"/>
          <w:numId w:val="0"/>
        </w:numPr>
        <w:ind w:left="1440"/>
      </w:pPr>
    </w:p>
    <w:p w14:paraId="3B5D59A2" w14:textId="77777777" w:rsidR="00D22823" w:rsidRDefault="00D22823" w:rsidP="0010708C">
      <w:pPr>
        <w:pStyle w:val="a"/>
      </w:pPr>
      <w:r>
        <w:rPr>
          <w:rFonts w:hint="eastAsia"/>
        </w:rPr>
        <w:t>TLB</w:t>
      </w:r>
      <w:r>
        <w:rPr>
          <w:rFonts w:hint="eastAsia"/>
        </w:rPr>
        <w:t>与</w:t>
      </w:r>
      <w:r>
        <w:rPr>
          <w:rFonts w:hint="eastAsia"/>
        </w:rPr>
        <w:t>Cache</w:t>
      </w:r>
      <w:r>
        <w:rPr>
          <w:rFonts w:hint="eastAsia"/>
        </w:rPr>
        <w:t>的作用有什么区别？它们的内容可能相同吗？</w:t>
      </w:r>
    </w:p>
    <w:p w14:paraId="53CBD8BA" w14:textId="425886C4" w:rsidR="008510E1" w:rsidRDefault="008510E1" w:rsidP="008510E1">
      <w:pPr>
        <w:pStyle w:val="a"/>
        <w:numPr>
          <w:ilvl w:val="1"/>
          <w:numId w:val="3"/>
        </w:numPr>
      </w:pPr>
      <w:r>
        <w:rPr>
          <w:rFonts w:hint="eastAsia"/>
        </w:rPr>
        <w:t>TLB</w:t>
      </w:r>
      <w:r>
        <w:rPr>
          <w:rFonts w:hint="eastAsia"/>
        </w:rPr>
        <w:t>使用虚拟地址；</w:t>
      </w:r>
      <w:r>
        <w:rPr>
          <w:rFonts w:hint="eastAsia"/>
        </w:rPr>
        <w:t>Cache</w:t>
      </w:r>
      <w:r>
        <w:rPr>
          <w:rFonts w:hint="eastAsia"/>
        </w:rPr>
        <w:t>使用实际地址</w:t>
      </w:r>
    </w:p>
    <w:p w14:paraId="5936F7C0" w14:textId="450736B4" w:rsidR="008510E1" w:rsidRDefault="008510E1" w:rsidP="008510E1">
      <w:pPr>
        <w:pStyle w:val="a"/>
        <w:numPr>
          <w:ilvl w:val="1"/>
          <w:numId w:val="3"/>
        </w:numPr>
      </w:pPr>
      <w:r>
        <w:rPr>
          <w:rFonts w:hint="eastAsia"/>
        </w:rPr>
        <w:t>TLB</w:t>
      </w:r>
      <w:r>
        <w:rPr>
          <w:rFonts w:hint="eastAsia"/>
        </w:rPr>
        <w:t>提高了虚拟内存对存储器的访问速度；</w:t>
      </w:r>
      <w:r>
        <w:rPr>
          <w:rFonts w:hint="eastAsia"/>
        </w:rPr>
        <w:t>Cache</w:t>
      </w:r>
      <w:r>
        <w:rPr>
          <w:rFonts w:hint="eastAsia"/>
        </w:rPr>
        <w:t>加快了存储器访问内存的速度</w:t>
      </w:r>
    </w:p>
    <w:p w14:paraId="40CA7859" w14:textId="38864ED0" w:rsidR="008510E1" w:rsidRDefault="008510E1" w:rsidP="008510E1">
      <w:pPr>
        <w:pStyle w:val="a"/>
        <w:numPr>
          <w:ilvl w:val="1"/>
          <w:numId w:val="3"/>
        </w:numPr>
      </w:pPr>
      <w:r>
        <w:rPr>
          <w:rFonts w:hint="eastAsia"/>
        </w:rPr>
        <w:t>二者内容可能相同</w:t>
      </w:r>
    </w:p>
    <w:p w14:paraId="138A4D05" w14:textId="77777777" w:rsidR="008510E1" w:rsidRDefault="008510E1" w:rsidP="008510E1">
      <w:pPr>
        <w:pStyle w:val="a"/>
        <w:numPr>
          <w:ilvl w:val="0"/>
          <w:numId w:val="0"/>
        </w:numPr>
        <w:ind w:left="1440"/>
      </w:pPr>
    </w:p>
    <w:p w14:paraId="07445F5E" w14:textId="77777777" w:rsidR="00D22823" w:rsidRDefault="00D22823" w:rsidP="0010708C">
      <w:pPr>
        <w:pStyle w:val="a"/>
      </w:pPr>
      <w:r>
        <w:rPr>
          <w:rFonts w:hint="eastAsia"/>
        </w:rPr>
        <w:lastRenderedPageBreak/>
        <w:t>如果线程之间的切换导致了进程之间的切换，这样的线程可能是用户级的吗？可能是内核级的吗？为什么？</w:t>
      </w:r>
    </w:p>
    <w:p w14:paraId="3BB968EC" w14:textId="02C1F9F4" w:rsidR="008510E1" w:rsidRDefault="008510E1" w:rsidP="008510E1">
      <w:pPr>
        <w:pStyle w:val="a"/>
        <w:numPr>
          <w:ilvl w:val="1"/>
          <w:numId w:val="3"/>
        </w:numPr>
      </w:pPr>
      <w:r>
        <w:rPr>
          <w:rFonts w:hint="eastAsia"/>
        </w:rPr>
        <w:t>不可能，用户级线程切换往往在同一进程内部，或者伴随着进程切换的线程切换；可能是内核级单线程进程</w:t>
      </w:r>
    </w:p>
    <w:p w14:paraId="669EC554" w14:textId="77777777" w:rsidR="008510E1" w:rsidRDefault="008510E1" w:rsidP="008510E1">
      <w:pPr>
        <w:pStyle w:val="a"/>
        <w:numPr>
          <w:ilvl w:val="0"/>
          <w:numId w:val="0"/>
        </w:numPr>
        <w:ind w:left="1440"/>
      </w:pPr>
    </w:p>
    <w:p w14:paraId="650B3F83" w14:textId="77777777" w:rsidR="00D22823" w:rsidRDefault="00D22823" w:rsidP="0010708C">
      <w:pPr>
        <w:pStyle w:val="a"/>
      </w:pPr>
      <w:r>
        <w:rPr>
          <w:rFonts w:hint="eastAsia"/>
        </w:rPr>
        <w:t>在一个进程集合里，如果所有进程都属于阻塞状态，是否发生死锁？如果发生死锁，所有进程是否都处于阻塞状态？</w:t>
      </w:r>
    </w:p>
    <w:p w14:paraId="7405107D" w14:textId="50E86830" w:rsidR="008510E1" w:rsidRDefault="008510E1" w:rsidP="008510E1">
      <w:pPr>
        <w:pStyle w:val="a"/>
        <w:numPr>
          <w:ilvl w:val="1"/>
          <w:numId w:val="3"/>
        </w:numPr>
      </w:pPr>
      <w:r>
        <w:rPr>
          <w:rFonts w:hint="eastAsia"/>
        </w:rPr>
        <w:t>不一定，等待的资源并无依赖关系</w:t>
      </w:r>
    </w:p>
    <w:p w14:paraId="7EF1DE96" w14:textId="64309D8D" w:rsidR="008510E1" w:rsidRDefault="008510E1" w:rsidP="008510E1">
      <w:pPr>
        <w:pStyle w:val="a"/>
        <w:numPr>
          <w:ilvl w:val="1"/>
          <w:numId w:val="3"/>
        </w:numPr>
      </w:pPr>
      <w:r>
        <w:rPr>
          <w:rFonts w:hint="eastAsia"/>
        </w:rPr>
        <w:t>不一定，可能处于忙等待状态</w:t>
      </w:r>
    </w:p>
    <w:p w14:paraId="38191EE3" w14:textId="77777777" w:rsidR="008510E1" w:rsidRDefault="008510E1" w:rsidP="008510E1">
      <w:pPr>
        <w:pStyle w:val="a"/>
        <w:numPr>
          <w:ilvl w:val="0"/>
          <w:numId w:val="0"/>
        </w:numPr>
        <w:ind w:left="1440"/>
      </w:pPr>
    </w:p>
    <w:p w14:paraId="7B905E6D" w14:textId="77777777" w:rsidR="00073475" w:rsidRDefault="00073475" w:rsidP="0010708C">
      <w:pPr>
        <w:pStyle w:val="a"/>
      </w:pPr>
      <w:r>
        <w:rPr>
          <w:rFonts w:hint="eastAsia"/>
        </w:rPr>
        <w:t>比较</w:t>
      </w:r>
      <w:r>
        <w:rPr>
          <w:rFonts w:hint="eastAsia"/>
        </w:rPr>
        <w:t>RAID0</w:t>
      </w:r>
      <w:r>
        <w:rPr>
          <w:rFonts w:hint="eastAsia"/>
        </w:rPr>
        <w:t>和</w:t>
      </w:r>
      <w:r>
        <w:rPr>
          <w:rFonts w:hint="eastAsia"/>
        </w:rPr>
        <w:t>RAID1</w:t>
      </w:r>
      <w:r>
        <w:rPr>
          <w:rFonts w:hint="eastAsia"/>
        </w:rPr>
        <w:t>的读写效率？</w:t>
      </w:r>
    </w:p>
    <w:p w14:paraId="36C2BD30" w14:textId="252CFD6A" w:rsidR="008510E1" w:rsidRDefault="008510E1" w:rsidP="008510E1">
      <w:pPr>
        <w:pStyle w:val="a"/>
        <w:numPr>
          <w:ilvl w:val="1"/>
          <w:numId w:val="3"/>
        </w:numPr>
      </w:pPr>
      <w:r>
        <w:rPr>
          <w:rFonts w:hint="eastAsia"/>
        </w:rPr>
        <w:t>RAID0</w:t>
      </w:r>
      <w:r>
        <w:rPr>
          <w:rFonts w:hint="eastAsia"/>
        </w:rPr>
        <w:t>实现了高速数据传送和高</w:t>
      </w:r>
      <w:r>
        <w:rPr>
          <w:rFonts w:hint="eastAsia"/>
        </w:rPr>
        <w:t>I/O</w:t>
      </w:r>
      <w:r>
        <w:rPr>
          <w:rFonts w:hint="eastAsia"/>
        </w:rPr>
        <w:t>请求率，读写效率都很高</w:t>
      </w:r>
    </w:p>
    <w:p w14:paraId="4A029ADB" w14:textId="220213BD" w:rsidR="008510E1" w:rsidRDefault="008510E1" w:rsidP="008510E1">
      <w:pPr>
        <w:pStyle w:val="a"/>
        <w:numPr>
          <w:ilvl w:val="1"/>
          <w:numId w:val="3"/>
        </w:numPr>
      </w:pPr>
      <w:r>
        <w:rPr>
          <w:rFonts w:hint="eastAsia"/>
        </w:rPr>
        <w:t>RAID1</w:t>
      </w:r>
      <w:r>
        <w:rPr>
          <w:rFonts w:hint="eastAsia"/>
        </w:rPr>
        <w:t>读速度最快可达到单个磁盘的两倍，写速度与单个磁盘相当</w:t>
      </w:r>
    </w:p>
    <w:p w14:paraId="44BC0171" w14:textId="77777777" w:rsidR="008510E1" w:rsidRDefault="008510E1" w:rsidP="008510E1">
      <w:pPr>
        <w:pStyle w:val="a"/>
        <w:numPr>
          <w:ilvl w:val="0"/>
          <w:numId w:val="0"/>
        </w:numPr>
        <w:ind w:left="1440"/>
      </w:pPr>
    </w:p>
    <w:p w14:paraId="6C8373A1" w14:textId="77777777" w:rsidR="00073475" w:rsidRPr="008510E1" w:rsidRDefault="008168E3" w:rsidP="0010708C">
      <w:pPr>
        <w:pStyle w:val="a"/>
      </w:pPr>
      <w:r>
        <w:rPr>
          <w:rFonts w:hint="eastAsia"/>
          <w:lang w:val="en-US"/>
        </w:rPr>
        <w:t>动态内存分配和分页内存分配的主要缺点是什么？如何解决？</w:t>
      </w:r>
    </w:p>
    <w:p w14:paraId="7B902656" w14:textId="205CB25D" w:rsidR="008510E1" w:rsidRPr="008510E1" w:rsidRDefault="008510E1" w:rsidP="008510E1">
      <w:pPr>
        <w:pStyle w:val="a"/>
        <w:numPr>
          <w:ilvl w:val="1"/>
          <w:numId w:val="3"/>
        </w:numPr>
      </w:pPr>
      <w:r>
        <w:rPr>
          <w:rFonts w:hint="eastAsia"/>
          <w:lang w:val="en-US"/>
        </w:rPr>
        <w:t>动态内存通常会造成外部碎片，可利用压缩技术，不断移动进程位置，是进程地址连续</w:t>
      </w:r>
    </w:p>
    <w:p w14:paraId="1F336012" w14:textId="37985351" w:rsidR="008510E1" w:rsidRPr="003C4FE7" w:rsidRDefault="008510E1" w:rsidP="008510E1">
      <w:pPr>
        <w:pStyle w:val="a"/>
        <w:numPr>
          <w:ilvl w:val="1"/>
          <w:numId w:val="3"/>
        </w:numPr>
      </w:pPr>
      <w:r>
        <w:rPr>
          <w:rFonts w:hint="eastAsia"/>
          <w:lang w:val="en-US"/>
        </w:rPr>
        <w:t>分页内存</w:t>
      </w:r>
      <w:r w:rsidR="003C4FE7">
        <w:rPr>
          <w:rFonts w:hint="eastAsia"/>
          <w:lang w:val="en-US"/>
        </w:rPr>
        <w:t>会有一些内部碎片，可减少页大小来减少内部碎片的大小</w:t>
      </w:r>
    </w:p>
    <w:p w14:paraId="69C1204B" w14:textId="77777777" w:rsidR="003C4FE7" w:rsidRPr="008168E3" w:rsidRDefault="003C4FE7" w:rsidP="003C4FE7">
      <w:pPr>
        <w:pStyle w:val="a"/>
        <w:numPr>
          <w:ilvl w:val="0"/>
          <w:numId w:val="0"/>
        </w:numPr>
        <w:ind w:left="1440"/>
      </w:pPr>
    </w:p>
    <w:p w14:paraId="09F7E765" w14:textId="77777777" w:rsidR="008168E3" w:rsidRPr="003C4FE7" w:rsidRDefault="008168E3" w:rsidP="0010708C">
      <w:pPr>
        <w:pStyle w:val="a"/>
      </w:pPr>
      <w:r>
        <w:rPr>
          <w:rFonts w:hint="eastAsia"/>
          <w:lang w:val="en-US"/>
        </w:rPr>
        <w:t>两个内核级的线程之间的切换是否总是比两个进程之间的切换的开销要小？为什么？</w:t>
      </w:r>
    </w:p>
    <w:p w14:paraId="3100BD3B" w14:textId="1F8F063B" w:rsidR="003C4FE7" w:rsidRDefault="003C4FE7" w:rsidP="003C4FE7">
      <w:pPr>
        <w:pStyle w:val="a"/>
        <w:numPr>
          <w:ilvl w:val="1"/>
          <w:numId w:val="3"/>
        </w:numPr>
      </w:pPr>
      <w:r>
        <w:rPr>
          <w:rFonts w:hint="eastAsia"/>
        </w:rPr>
        <w:t>不一定，如果两个内核级线程来自统一进程，则开销会小一些，但是如果两个内核级线程来自不同进程，那么线程的切换会伴随这模式切换和进程切换，开销反而更大</w:t>
      </w:r>
    </w:p>
    <w:p w14:paraId="4CEECF63" w14:textId="77777777" w:rsidR="003C4FE7" w:rsidRPr="008168E3" w:rsidRDefault="003C4FE7" w:rsidP="003C4FE7">
      <w:pPr>
        <w:pStyle w:val="a"/>
        <w:numPr>
          <w:ilvl w:val="0"/>
          <w:numId w:val="0"/>
        </w:numPr>
        <w:ind w:left="1440"/>
      </w:pPr>
    </w:p>
    <w:p w14:paraId="0674C392" w14:textId="77777777" w:rsidR="008168E3" w:rsidRPr="003C4FE7" w:rsidRDefault="008168E3" w:rsidP="0010708C">
      <w:pPr>
        <w:pStyle w:val="a"/>
      </w:pPr>
      <w:r>
        <w:rPr>
          <w:rFonts w:hint="eastAsia"/>
          <w:lang w:val="en-US"/>
        </w:rPr>
        <w:lastRenderedPageBreak/>
        <w:t>如果在用消息传递实现信号量时引入了一个控制进程，那么最少需要几种消息？</w:t>
      </w:r>
    </w:p>
    <w:p w14:paraId="0096ED86" w14:textId="5CFD72E0" w:rsidR="003C4FE7" w:rsidRPr="003C4FE7" w:rsidRDefault="003C4FE7" w:rsidP="003C4FE7">
      <w:pPr>
        <w:pStyle w:val="a"/>
        <w:numPr>
          <w:ilvl w:val="1"/>
          <w:numId w:val="3"/>
        </w:numPr>
      </w:pPr>
      <w:r>
        <w:rPr>
          <w:rFonts w:hint="eastAsia"/>
          <w:lang w:val="en-US"/>
        </w:rPr>
        <w:t>三种，请求</w:t>
      </w:r>
      <w:r>
        <w:rPr>
          <w:rFonts w:hint="eastAsia"/>
          <w:lang w:val="en-US"/>
        </w:rPr>
        <w:t>wait</w:t>
      </w:r>
      <w:r>
        <w:rPr>
          <w:rFonts w:hint="eastAsia"/>
          <w:lang w:val="en-US"/>
        </w:rPr>
        <w:t>；请求</w:t>
      </w:r>
      <w:r>
        <w:rPr>
          <w:rFonts w:hint="eastAsia"/>
          <w:lang w:val="en-US"/>
        </w:rPr>
        <w:t>signal</w:t>
      </w:r>
      <w:r>
        <w:rPr>
          <w:rFonts w:hint="eastAsia"/>
          <w:lang w:val="en-US"/>
        </w:rPr>
        <w:t>；完成操作</w:t>
      </w:r>
    </w:p>
    <w:p w14:paraId="022CEC72" w14:textId="77777777" w:rsidR="003C4FE7" w:rsidRPr="008168E3" w:rsidRDefault="003C4FE7" w:rsidP="003C4FE7">
      <w:pPr>
        <w:pStyle w:val="a"/>
        <w:numPr>
          <w:ilvl w:val="0"/>
          <w:numId w:val="0"/>
        </w:numPr>
        <w:ind w:left="1440"/>
      </w:pPr>
    </w:p>
    <w:p w14:paraId="487F5C28" w14:textId="77777777" w:rsidR="008168E3" w:rsidRPr="003C4FE7" w:rsidRDefault="008168E3" w:rsidP="0010708C">
      <w:pPr>
        <w:pStyle w:val="a"/>
      </w:pPr>
      <w:r>
        <w:rPr>
          <w:rFonts w:hint="eastAsia"/>
          <w:lang w:val="en-US"/>
        </w:rPr>
        <w:t>如果磁盘系统是</w:t>
      </w:r>
      <w:r>
        <w:rPr>
          <w:rFonts w:hint="eastAsia"/>
          <w:lang w:val="en-US"/>
        </w:rPr>
        <w:t>RAID0</w:t>
      </w:r>
      <w:r>
        <w:rPr>
          <w:rFonts w:hint="eastAsia"/>
          <w:lang w:val="en-US"/>
        </w:rPr>
        <w:t>时，那么为了有利于多进程读写磁道，磁盘条带应该大写还是少些？为什么？</w:t>
      </w:r>
    </w:p>
    <w:p w14:paraId="10778891" w14:textId="7C436791" w:rsidR="003C4FE7" w:rsidRPr="003C4FE7" w:rsidRDefault="003C4FE7" w:rsidP="003C4FE7">
      <w:pPr>
        <w:pStyle w:val="a"/>
        <w:numPr>
          <w:ilvl w:val="1"/>
          <w:numId w:val="3"/>
        </w:numPr>
      </w:pPr>
      <w:r>
        <w:rPr>
          <w:rFonts w:hint="eastAsia"/>
          <w:lang w:val="en-US"/>
        </w:rPr>
        <w:t>大一些，这样一个</w:t>
      </w:r>
      <w:r>
        <w:rPr>
          <w:rFonts w:hint="eastAsia"/>
          <w:lang w:val="en-US"/>
        </w:rPr>
        <w:t>I/O</w:t>
      </w:r>
      <w:r>
        <w:rPr>
          <w:rFonts w:hint="eastAsia"/>
          <w:lang w:val="en-US"/>
        </w:rPr>
        <w:t>请求的访问资源更可能在一个磁盘内，从而在多进程读写时可以更好的实现并行性</w:t>
      </w:r>
    </w:p>
    <w:p w14:paraId="40E90FD9" w14:textId="77777777" w:rsidR="003C4FE7" w:rsidRPr="008168E3" w:rsidRDefault="003C4FE7" w:rsidP="003C4FE7">
      <w:pPr>
        <w:pStyle w:val="a"/>
        <w:numPr>
          <w:ilvl w:val="0"/>
          <w:numId w:val="0"/>
        </w:numPr>
        <w:ind w:left="1440"/>
      </w:pPr>
    </w:p>
    <w:p w14:paraId="58FF3323" w14:textId="77777777" w:rsidR="008168E3" w:rsidRPr="003C4FE7" w:rsidRDefault="008168E3" w:rsidP="0010708C">
      <w:pPr>
        <w:pStyle w:val="a"/>
      </w:pPr>
      <w:r>
        <w:rPr>
          <w:rFonts w:hint="eastAsia"/>
          <w:lang w:val="en-US"/>
        </w:rPr>
        <w:t>什么是进程的饥饿和死锁？</w:t>
      </w:r>
    </w:p>
    <w:p w14:paraId="4811E082" w14:textId="16DC099C" w:rsidR="003C4FE7" w:rsidRPr="003C4FE7" w:rsidRDefault="003C4FE7" w:rsidP="003C4FE7">
      <w:pPr>
        <w:pStyle w:val="a"/>
        <w:numPr>
          <w:ilvl w:val="1"/>
          <w:numId w:val="3"/>
        </w:numPr>
      </w:pPr>
      <w:r>
        <w:rPr>
          <w:rFonts w:hint="eastAsia"/>
          <w:lang w:val="en-US"/>
        </w:rPr>
        <w:t>饥饿：一个可运行的进程能继续执行，但是被调度器无限期忽视，从而不能被调度执行</w:t>
      </w:r>
    </w:p>
    <w:p w14:paraId="12695315" w14:textId="466F5695" w:rsidR="003C4FE7" w:rsidRPr="003C4FE7" w:rsidRDefault="003C4FE7" w:rsidP="003C4FE7">
      <w:pPr>
        <w:pStyle w:val="a"/>
        <w:numPr>
          <w:ilvl w:val="1"/>
          <w:numId w:val="3"/>
        </w:numPr>
      </w:pPr>
      <w:r>
        <w:rPr>
          <w:rFonts w:hint="eastAsia"/>
          <w:lang w:val="en-US"/>
        </w:rPr>
        <w:t>死锁：两个或两个以上的进程中的每一个进程都在等待其他进程做完某件事情，而不能继续执行</w:t>
      </w:r>
    </w:p>
    <w:p w14:paraId="38597004" w14:textId="77777777" w:rsidR="003C4FE7" w:rsidRPr="008168E3" w:rsidRDefault="003C4FE7" w:rsidP="003C4FE7">
      <w:pPr>
        <w:pStyle w:val="a"/>
        <w:numPr>
          <w:ilvl w:val="0"/>
          <w:numId w:val="0"/>
        </w:numPr>
        <w:ind w:left="1440"/>
      </w:pPr>
    </w:p>
    <w:p w14:paraId="51599FEE" w14:textId="77777777" w:rsidR="008168E3" w:rsidRDefault="008168E3" w:rsidP="0010708C">
      <w:pPr>
        <w:pStyle w:val="a"/>
      </w:pPr>
      <w:r>
        <w:rPr>
          <w:rFonts w:hint="eastAsia"/>
        </w:rPr>
        <w:t>程序的临界是什么？</w:t>
      </w:r>
    </w:p>
    <w:p w14:paraId="5A2B13C8" w14:textId="4F47CC31" w:rsidR="003C4FE7" w:rsidRDefault="003C4FE7" w:rsidP="003C4FE7">
      <w:pPr>
        <w:pStyle w:val="a"/>
        <w:numPr>
          <w:ilvl w:val="1"/>
          <w:numId w:val="3"/>
        </w:numPr>
      </w:pPr>
      <w:r>
        <w:rPr>
          <w:rFonts w:hint="eastAsia"/>
        </w:rPr>
        <w:t>一段代码，这段代码中进程将访问共享资源，当另一个进程已经在这段代码中执行时，当前进程则不能在这段代码中执行</w:t>
      </w:r>
    </w:p>
    <w:p w14:paraId="1071591B" w14:textId="77777777" w:rsidR="003C4FE7" w:rsidRDefault="003C4FE7" w:rsidP="003C4FE7">
      <w:pPr>
        <w:pStyle w:val="a"/>
        <w:numPr>
          <w:ilvl w:val="0"/>
          <w:numId w:val="0"/>
        </w:numPr>
        <w:ind w:left="1440"/>
      </w:pPr>
    </w:p>
    <w:p w14:paraId="76593B9C" w14:textId="77777777" w:rsidR="008168E3" w:rsidRDefault="008168E3" w:rsidP="0010708C">
      <w:pPr>
        <w:pStyle w:val="a"/>
      </w:pPr>
      <w:r>
        <w:rPr>
          <w:rFonts w:hint="eastAsia"/>
        </w:rPr>
        <w:t>执行系统调用时需改变进程的执行模式吗？</w:t>
      </w:r>
    </w:p>
    <w:p w14:paraId="67742A76" w14:textId="310ACDF0" w:rsidR="003C4FE7" w:rsidRDefault="003C4FE7" w:rsidP="003C4FE7">
      <w:pPr>
        <w:pStyle w:val="a"/>
        <w:numPr>
          <w:ilvl w:val="1"/>
          <w:numId w:val="3"/>
        </w:numPr>
      </w:pPr>
      <w:r>
        <w:rPr>
          <w:rFonts w:hint="eastAsia"/>
        </w:rPr>
        <w:t>需要，系统调用需要内核的参与，内核程序要在内核模式下完成，所以需要模式切换来改变进程的执行模式</w:t>
      </w:r>
    </w:p>
    <w:p w14:paraId="068B4768" w14:textId="77777777" w:rsidR="003C4FE7" w:rsidRDefault="003C4FE7" w:rsidP="003C4FE7">
      <w:pPr>
        <w:pStyle w:val="a"/>
        <w:numPr>
          <w:ilvl w:val="0"/>
          <w:numId w:val="0"/>
        </w:numPr>
        <w:ind w:left="1440"/>
      </w:pPr>
    </w:p>
    <w:p w14:paraId="5850BAD1" w14:textId="77777777" w:rsidR="008168E3" w:rsidRDefault="005B14B1" w:rsidP="0010708C">
      <w:pPr>
        <w:pStyle w:val="a"/>
      </w:pPr>
      <w:r>
        <w:rPr>
          <w:rFonts w:hint="eastAsia"/>
        </w:rPr>
        <w:t>虚拟存储有效性的依据</w:t>
      </w:r>
    </w:p>
    <w:p w14:paraId="283F24BE" w14:textId="5725097D" w:rsidR="003C4FE7" w:rsidRDefault="003C4FE7" w:rsidP="003C4FE7">
      <w:pPr>
        <w:pStyle w:val="a"/>
        <w:numPr>
          <w:ilvl w:val="1"/>
          <w:numId w:val="3"/>
        </w:numPr>
      </w:pPr>
      <w:r>
        <w:rPr>
          <w:rFonts w:hint="eastAsia"/>
        </w:rPr>
        <w:t>局部性原理，描述了一个进程中程序和数据的集簇倾向</w:t>
      </w:r>
    </w:p>
    <w:p w14:paraId="42E9E45D" w14:textId="77777777" w:rsidR="003C4FE7" w:rsidRDefault="003C4FE7" w:rsidP="003C4FE7">
      <w:pPr>
        <w:pStyle w:val="a"/>
        <w:numPr>
          <w:ilvl w:val="0"/>
          <w:numId w:val="0"/>
        </w:numPr>
        <w:ind w:left="1440"/>
      </w:pPr>
    </w:p>
    <w:p w14:paraId="2C1BDA8A" w14:textId="77777777" w:rsidR="005B14B1" w:rsidRDefault="005B14B1" w:rsidP="0010708C">
      <w:pPr>
        <w:pStyle w:val="a"/>
      </w:pPr>
      <w:r>
        <w:rPr>
          <w:rFonts w:hint="eastAsia"/>
        </w:rPr>
        <w:t>RAID1</w:t>
      </w:r>
      <w:r>
        <w:rPr>
          <w:rFonts w:hint="eastAsia"/>
        </w:rPr>
        <w:t>和</w:t>
      </w:r>
      <w:r>
        <w:rPr>
          <w:rFonts w:hint="eastAsia"/>
        </w:rPr>
        <w:t>RAID5</w:t>
      </w:r>
      <w:r>
        <w:rPr>
          <w:rFonts w:hint="eastAsia"/>
        </w:rPr>
        <w:t>相比，哪个可靠性更好，哪个写磁盘更快？为什么？</w:t>
      </w:r>
    </w:p>
    <w:p w14:paraId="21EAA977" w14:textId="5A3A626B" w:rsidR="003C4FE7" w:rsidRDefault="00DB3399" w:rsidP="003C4FE7">
      <w:pPr>
        <w:pStyle w:val="a"/>
        <w:numPr>
          <w:ilvl w:val="1"/>
          <w:numId w:val="3"/>
        </w:numPr>
      </w:pPr>
      <w:r>
        <w:rPr>
          <w:rFonts w:hint="eastAsia"/>
        </w:rPr>
        <w:lastRenderedPageBreak/>
        <w:t>RAID1</w:t>
      </w:r>
      <w:r w:rsidR="003C4FE7">
        <w:rPr>
          <w:rFonts w:hint="eastAsia"/>
        </w:rPr>
        <w:t>更可靠，对于所有的磁盘文件都有一个备份</w:t>
      </w:r>
    </w:p>
    <w:p w14:paraId="5EFA5458" w14:textId="397ECB25" w:rsidR="003C4FE7" w:rsidRDefault="003C4FE7" w:rsidP="003C4FE7">
      <w:pPr>
        <w:pStyle w:val="a"/>
        <w:numPr>
          <w:ilvl w:val="1"/>
          <w:numId w:val="3"/>
        </w:numPr>
      </w:pPr>
      <w:r>
        <w:rPr>
          <w:rFonts w:hint="eastAsia"/>
        </w:rPr>
        <w:t>RAID</w:t>
      </w:r>
      <w:r w:rsidR="00DB3399">
        <w:rPr>
          <w:rFonts w:hint="eastAsia"/>
        </w:rPr>
        <w:t>1</w:t>
      </w:r>
      <w:r>
        <w:rPr>
          <w:rFonts w:hint="eastAsia"/>
        </w:rPr>
        <w:t>写更快</w:t>
      </w:r>
      <w:r w:rsidR="00DB3399">
        <w:rPr>
          <w:rFonts w:hint="eastAsia"/>
        </w:rPr>
        <w:t>，</w:t>
      </w:r>
      <w:r w:rsidR="00DB3399">
        <w:rPr>
          <w:rFonts w:hint="eastAsia"/>
        </w:rPr>
        <w:t>RAID1</w:t>
      </w:r>
      <w:r w:rsidR="00DB3399">
        <w:rPr>
          <w:rFonts w:hint="eastAsia"/>
        </w:rPr>
        <w:t>写时速度与单个磁盘速度相当，而</w:t>
      </w:r>
      <w:r w:rsidR="00DB3399">
        <w:rPr>
          <w:rFonts w:hint="eastAsia"/>
        </w:rPr>
        <w:t>RAID5</w:t>
      </w:r>
      <w:r w:rsidR="00DB3399">
        <w:rPr>
          <w:rFonts w:hint="eastAsia"/>
        </w:rPr>
        <w:t>写时需要先读取相应位置旧数据，计算新的校验值，再写入数据，再更新校验值</w:t>
      </w:r>
    </w:p>
    <w:p w14:paraId="50441F09" w14:textId="77777777" w:rsidR="00DB3399" w:rsidRDefault="00DB3399" w:rsidP="00DB3399">
      <w:pPr>
        <w:pStyle w:val="a"/>
        <w:numPr>
          <w:ilvl w:val="0"/>
          <w:numId w:val="0"/>
        </w:numPr>
        <w:ind w:left="1440"/>
      </w:pPr>
    </w:p>
    <w:p w14:paraId="439BA837" w14:textId="32AA49F1" w:rsidR="005B14B1" w:rsidRDefault="005B14B1" w:rsidP="0010708C">
      <w:pPr>
        <w:pStyle w:val="a"/>
      </w:pPr>
      <w:r>
        <w:rPr>
          <w:rFonts w:hint="eastAsia"/>
        </w:rPr>
        <w:t>分别给出一个使速率单调调度有效码必要条件和充分条件？</w:t>
      </w:r>
      <w:r w:rsidR="00E960DE">
        <w:rPr>
          <w:rFonts w:hint="eastAsia"/>
        </w:rPr>
        <w:t>为什么必要？</w:t>
      </w:r>
    </w:p>
    <w:p w14:paraId="606778E1" w14:textId="4E3D5C3F" w:rsidR="00DB3399" w:rsidRDefault="00DB3399" w:rsidP="00DB3399">
      <w:pPr>
        <w:pStyle w:val="a"/>
        <w:numPr>
          <w:ilvl w:val="1"/>
          <w:numId w:val="3"/>
        </w:numPr>
      </w:pPr>
      <w:r>
        <w:rPr>
          <w:rFonts w:hint="eastAsia"/>
        </w:rPr>
        <w:t>必要条件：</w:t>
      </w:r>
      <w:r>
        <w:rPr>
          <w:rFonts w:hint="eastAsia"/>
        </w:rPr>
        <w:t>1</w:t>
      </w:r>
    </w:p>
    <w:p w14:paraId="5C15DFF3" w14:textId="37E5AE3F" w:rsidR="00DB3399" w:rsidRDefault="00DB3399" w:rsidP="00DB3399">
      <w:pPr>
        <w:pStyle w:val="a"/>
        <w:numPr>
          <w:ilvl w:val="1"/>
          <w:numId w:val="3"/>
        </w:numPr>
      </w:pPr>
      <w:r>
        <w:rPr>
          <w:rFonts w:hint="eastAsia"/>
        </w:rPr>
        <w:t>充分条件：那个公式</w:t>
      </w:r>
    </w:p>
    <w:p w14:paraId="015A8766" w14:textId="77777777" w:rsidR="00DB3399" w:rsidRDefault="00DB3399" w:rsidP="00DB3399">
      <w:pPr>
        <w:pStyle w:val="a"/>
        <w:numPr>
          <w:ilvl w:val="0"/>
          <w:numId w:val="0"/>
        </w:numPr>
        <w:ind w:left="1440"/>
      </w:pPr>
    </w:p>
    <w:p w14:paraId="459115C7" w14:textId="77777777" w:rsidR="005B14B1" w:rsidRDefault="005B14B1" w:rsidP="0010708C">
      <w:pPr>
        <w:pStyle w:val="a"/>
      </w:pPr>
      <w:r>
        <w:rPr>
          <w:rFonts w:hint="eastAsia"/>
        </w:rPr>
        <w:t>从调度策略上说明多道批处理系统和分时系统的区别？</w:t>
      </w:r>
    </w:p>
    <w:p w14:paraId="090905BC" w14:textId="502A173B" w:rsidR="00DB3399" w:rsidRDefault="00DB3399" w:rsidP="00DB3399">
      <w:pPr>
        <w:pStyle w:val="a"/>
        <w:numPr>
          <w:ilvl w:val="1"/>
          <w:numId w:val="3"/>
        </w:numPr>
      </w:pPr>
      <w:r>
        <w:rPr>
          <w:rFonts w:hint="eastAsia"/>
        </w:rPr>
        <w:t>多道批处理系统：充分利用处理器（针对进程）</w:t>
      </w:r>
    </w:p>
    <w:p w14:paraId="79CA0EF8" w14:textId="6A115845" w:rsidR="00DB3399" w:rsidRDefault="00DB3399" w:rsidP="00DB3399">
      <w:pPr>
        <w:pStyle w:val="a"/>
        <w:numPr>
          <w:ilvl w:val="1"/>
          <w:numId w:val="3"/>
        </w:numPr>
      </w:pPr>
      <w:r>
        <w:rPr>
          <w:rFonts w:hint="eastAsia"/>
        </w:rPr>
        <w:t>分时系统：减少响应时间（针对用户）</w:t>
      </w:r>
    </w:p>
    <w:p w14:paraId="367433FF" w14:textId="77777777" w:rsidR="00DB3399" w:rsidRDefault="00DB3399" w:rsidP="00DB3399">
      <w:pPr>
        <w:pStyle w:val="a"/>
        <w:numPr>
          <w:ilvl w:val="0"/>
          <w:numId w:val="0"/>
        </w:numPr>
        <w:ind w:left="1440"/>
      </w:pPr>
    </w:p>
    <w:p w14:paraId="69FD5E4A" w14:textId="77777777" w:rsidR="005B14B1" w:rsidRDefault="005B14B1" w:rsidP="0010708C">
      <w:pPr>
        <w:pStyle w:val="a"/>
      </w:pPr>
      <w:r>
        <w:rPr>
          <w:rFonts w:hint="eastAsia"/>
        </w:rPr>
        <w:t>在使用优先级调度方案时，临界区的互斥用信号量是否存在死锁和饥饿？</w:t>
      </w:r>
    </w:p>
    <w:p w14:paraId="22FB8AD1" w14:textId="26EE9DEA" w:rsidR="00DB3399" w:rsidRDefault="00DB3399" w:rsidP="00DB3399">
      <w:pPr>
        <w:pStyle w:val="a"/>
        <w:numPr>
          <w:ilvl w:val="1"/>
          <w:numId w:val="3"/>
        </w:numPr>
      </w:pPr>
      <w:r>
        <w:rPr>
          <w:rFonts w:hint="eastAsia"/>
        </w:rPr>
        <w:t>不存在死锁，但可能存在饥饿</w:t>
      </w:r>
    </w:p>
    <w:p w14:paraId="2B2CD8CD" w14:textId="77777777" w:rsidR="00DB3399" w:rsidRDefault="00DB3399" w:rsidP="00DB3399">
      <w:pPr>
        <w:pStyle w:val="a"/>
        <w:numPr>
          <w:ilvl w:val="0"/>
          <w:numId w:val="0"/>
        </w:numPr>
        <w:ind w:left="1440"/>
      </w:pPr>
    </w:p>
    <w:p w14:paraId="38172569" w14:textId="77777777" w:rsidR="005B14B1" w:rsidRDefault="005B14B1" w:rsidP="0010708C">
      <w:pPr>
        <w:pStyle w:val="a"/>
      </w:pPr>
      <w:r>
        <w:rPr>
          <w:rFonts w:hint="eastAsia"/>
        </w:rPr>
        <w:t>阻塞等待一定比忙等待节省</w:t>
      </w:r>
      <w:r>
        <w:rPr>
          <w:rFonts w:hint="eastAsia"/>
        </w:rPr>
        <w:t>CPU</w:t>
      </w:r>
      <w:r>
        <w:rPr>
          <w:rFonts w:hint="eastAsia"/>
        </w:rPr>
        <w:t>时间吗？为什么？</w:t>
      </w:r>
    </w:p>
    <w:p w14:paraId="7285EC30" w14:textId="00637342" w:rsidR="00DB3399" w:rsidRDefault="00DB3399" w:rsidP="00DB3399">
      <w:pPr>
        <w:pStyle w:val="a"/>
        <w:numPr>
          <w:ilvl w:val="1"/>
          <w:numId w:val="3"/>
        </w:numPr>
      </w:pPr>
      <w:r>
        <w:rPr>
          <w:rFonts w:hint="eastAsia"/>
        </w:rPr>
        <w:t>在一般情况下是这样的，忙等待需要不断检测当前任务是否执行完成，消耗了很多无用的周期指令，但是存在一种特殊情况，当进程执行到某一点结束时，正好满足了忙等待的条件，从而忙等待会立刻有结果，然而阻塞等待会消耗操作系统资源中在进程换入和换出</w:t>
      </w:r>
    </w:p>
    <w:p w14:paraId="0249681F" w14:textId="77777777" w:rsidR="00DB3399" w:rsidRDefault="00DB3399" w:rsidP="00DB3399">
      <w:pPr>
        <w:pStyle w:val="a"/>
        <w:numPr>
          <w:ilvl w:val="0"/>
          <w:numId w:val="0"/>
        </w:numPr>
        <w:ind w:left="1440"/>
      </w:pPr>
    </w:p>
    <w:p w14:paraId="0A9DA03F" w14:textId="0F198EE6" w:rsidR="00E73E82" w:rsidRDefault="00E73E82" w:rsidP="0010708C">
      <w:pPr>
        <w:pStyle w:val="a"/>
      </w:pPr>
      <w:r>
        <w:rPr>
          <w:rFonts w:hint="eastAsia"/>
        </w:rPr>
        <w:t>挂起表示进程的什么状态？</w:t>
      </w:r>
    </w:p>
    <w:p w14:paraId="552C2921" w14:textId="1B7CAE35" w:rsidR="00DB3399" w:rsidRDefault="00DB3399" w:rsidP="00DB3399">
      <w:pPr>
        <w:pStyle w:val="a"/>
        <w:numPr>
          <w:ilvl w:val="1"/>
          <w:numId w:val="3"/>
        </w:numPr>
      </w:pPr>
      <w:r>
        <w:rPr>
          <w:rFonts w:hint="eastAsia"/>
        </w:rPr>
        <w:t>当主存中所有进程都处于阻塞态时，操作系统可以将某个进程挂起，并转移到磁盘中去，释放资源，从而将资源分配给另一进程调用</w:t>
      </w:r>
    </w:p>
    <w:p w14:paraId="1933D75C" w14:textId="77777777" w:rsidR="00DB3399" w:rsidRDefault="00DB3399" w:rsidP="00DB3399">
      <w:pPr>
        <w:pStyle w:val="a"/>
        <w:numPr>
          <w:ilvl w:val="0"/>
          <w:numId w:val="0"/>
        </w:numPr>
        <w:ind w:left="1440"/>
      </w:pPr>
    </w:p>
    <w:p w14:paraId="6B02EF87" w14:textId="471B44A3" w:rsidR="00533586" w:rsidRDefault="001F08F8" w:rsidP="00122BCD">
      <w:pPr>
        <w:pStyle w:val="a"/>
      </w:pPr>
      <w:r>
        <w:rPr>
          <w:rFonts w:hint="eastAsia"/>
        </w:rPr>
        <w:t>从切换的开销和并行性比较用户级线程和内核级线程</w:t>
      </w:r>
      <w:r w:rsidR="00122BCD">
        <w:rPr>
          <w:rFonts w:hint="eastAsia"/>
        </w:rPr>
        <w:t>。</w:t>
      </w:r>
    </w:p>
    <w:p w14:paraId="74D9AF6C" w14:textId="77777777" w:rsidR="00DB3399" w:rsidRDefault="00DB3399" w:rsidP="00DB3399">
      <w:pPr>
        <w:pStyle w:val="a"/>
        <w:numPr>
          <w:ilvl w:val="1"/>
          <w:numId w:val="3"/>
        </w:numPr>
      </w:pPr>
    </w:p>
    <w:p w14:paraId="7E315F20" w14:textId="333DB947" w:rsidR="00122BCD" w:rsidRDefault="00122BCD" w:rsidP="00122BCD">
      <w:pPr>
        <w:pStyle w:val="a"/>
      </w:pPr>
      <w:r>
        <w:rPr>
          <w:rFonts w:hint="eastAsia"/>
        </w:rPr>
        <w:t>页面尺寸对页面故障率和磁盘效率有什么样的影响？</w:t>
      </w:r>
    </w:p>
    <w:sectPr w:rsidR="00122BCD">
      <w:footerReference w:type="default" r:id="rId7"/>
      <w:pgSz w:w="11907" w:h="16839"/>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26B01F" w14:textId="77777777" w:rsidR="000E4786" w:rsidRDefault="000E4786">
      <w:r>
        <w:separator/>
      </w:r>
    </w:p>
    <w:p w14:paraId="5A3F5DCB" w14:textId="77777777" w:rsidR="000E4786" w:rsidRDefault="000E4786"/>
  </w:endnote>
  <w:endnote w:type="continuationSeparator" w:id="0">
    <w:p w14:paraId="6B856D8B" w14:textId="77777777" w:rsidR="000E4786" w:rsidRDefault="000E4786">
      <w:r>
        <w:continuationSeparator/>
      </w:r>
    </w:p>
    <w:p w14:paraId="78C85844" w14:textId="77777777" w:rsidR="000E4786" w:rsidRDefault="000E47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0699706"/>
      <w:docPartObj>
        <w:docPartGallery w:val="Page Numbers (Bottom of Page)"/>
        <w:docPartUnique/>
      </w:docPartObj>
    </w:sdtPr>
    <w:sdtEndPr>
      <w:rPr>
        <w:noProof/>
      </w:rPr>
    </w:sdtEndPr>
    <w:sdtContent>
      <w:p w14:paraId="553B15B9" w14:textId="77777777" w:rsidR="00533586" w:rsidRDefault="00547C66">
        <w:pPr>
          <w:pStyle w:val="a7"/>
        </w:pPr>
        <w:r>
          <w:fldChar w:fldCharType="begin"/>
        </w:r>
        <w:r>
          <w:instrText xml:space="preserve"> PAGE   \* MERGEFORMAT </w:instrText>
        </w:r>
        <w:r>
          <w:fldChar w:fldCharType="separate"/>
        </w:r>
        <w:r w:rsidR="00DB3399">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E4F713" w14:textId="77777777" w:rsidR="000E4786" w:rsidRDefault="000E4786">
      <w:r>
        <w:separator/>
      </w:r>
    </w:p>
    <w:p w14:paraId="5BE76CC4" w14:textId="77777777" w:rsidR="000E4786" w:rsidRDefault="000E4786"/>
  </w:footnote>
  <w:footnote w:type="continuationSeparator" w:id="0">
    <w:p w14:paraId="57BD9C79" w14:textId="77777777" w:rsidR="000E4786" w:rsidRDefault="000E4786">
      <w:r>
        <w:continuationSeparator/>
      </w:r>
    </w:p>
    <w:p w14:paraId="2028BDAD" w14:textId="77777777" w:rsidR="000E4786" w:rsidRDefault="000E47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0906CDF"/>
    <w:multiLevelType w:val="hybridMultilevel"/>
    <w:tmpl w:val="9E244A1C"/>
    <w:lvl w:ilvl="0" w:tplc="A78AD9E8">
      <w:start w:val="1"/>
      <w:numFmt w:val="bullet"/>
      <w:pStyle w:val="a"/>
      <w:lvlText w:val=""/>
      <w:lvlJc w:val="left"/>
      <w:pPr>
        <w:tabs>
          <w:tab w:val="num" w:pos="432"/>
        </w:tabs>
        <w:ind w:left="432" w:hanging="43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B4355"/>
    <w:multiLevelType w:val="hybridMultilevel"/>
    <w:tmpl w:val="0B203272"/>
    <w:lvl w:ilvl="0" w:tplc="CE0E85FE">
      <w:start w:val="1"/>
      <w:numFmt w:val="decimal"/>
      <w:pStyle w:val="a0"/>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doNotDisplayPageBoundaries/>
  <w:bordersDoNotSurroundHeader/>
  <w:bordersDoNotSurroundFooter/>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1D5"/>
    <w:rsid w:val="00073475"/>
    <w:rsid w:val="000D0232"/>
    <w:rsid w:val="000E4786"/>
    <w:rsid w:val="0010708C"/>
    <w:rsid w:val="00122BCD"/>
    <w:rsid w:val="001B2B97"/>
    <w:rsid w:val="001F08F8"/>
    <w:rsid w:val="00314643"/>
    <w:rsid w:val="003C4FE7"/>
    <w:rsid w:val="00533586"/>
    <w:rsid w:val="00547C66"/>
    <w:rsid w:val="005751BE"/>
    <w:rsid w:val="005B14B1"/>
    <w:rsid w:val="007435EA"/>
    <w:rsid w:val="007B18DF"/>
    <w:rsid w:val="007E2226"/>
    <w:rsid w:val="008168E3"/>
    <w:rsid w:val="008510E1"/>
    <w:rsid w:val="008848AA"/>
    <w:rsid w:val="00893BAB"/>
    <w:rsid w:val="008F04FD"/>
    <w:rsid w:val="009971D5"/>
    <w:rsid w:val="009D570B"/>
    <w:rsid w:val="00B1393F"/>
    <w:rsid w:val="00C30727"/>
    <w:rsid w:val="00C35F1A"/>
    <w:rsid w:val="00C9613D"/>
    <w:rsid w:val="00CF5C69"/>
    <w:rsid w:val="00D22823"/>
    <w:rsid w:val="00DB3399"/>
    <w:rsid w:val="00DF5F83"/>
    <w:rsid w:val="00E73E82"/>
    <w:rsid w:val="00E960DE"/>
    <w:rsid w:val="00F100A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B0F35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47C66"/>
    <w:rPr>
      <w:lang w:val="en-GB" w:eastAsia="zh-CN"/>
    </w:rPr>
  </w:style>
  <w:style w:type="paragraph" w:styleId="1">
    <w:name w:val="heading 1"/>
    <w:basedOn w:val="a1"/>
    <w:next w:val="a1"/>
    <w:link w:val="10"/>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2">
    <w:name w:val="heading 2"/>
    <w:basedOn w:val="a1"/>
    <w:next w:val="a1"/>
    <w:link w:val="20"/>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3">
    <w:name w:val="heading 3"/>
    <w:basedOn w:val="a1"/>
    <w:next w:val="a1"/>
    <w:link w:val="30"/>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4">
    <w:name w:val="heading 4"/>
    <w:basedOn w:val="a1"/>
    <w:next w:val="a1"/>
    <w:link w:val="40"/>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5">
    <w:name w:val="heading 5"/>
    <w:basedOn w:val="a1"/>
    <w:next w:val="a1"/>
    <w:link w:val="50"/>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6">
    <w:name w:val="heading 6"/>
    <w:basedOn w:val="a1"/>
    <w:next w:val="a1"/>
    <w:link w:val="60"/>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7">
    <w:name w:val="heading 7"/>
    <w:basedOn w:val="a1"/>
    <w:next w:val="a1"/>
    <w:link w:val="70"/>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8">
    <w:name w:val="heading 8"/>
    <w:basedOn w:val="a1"/>
    <w:next w:val="a1"/>
    <w:link w:val="80"/>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9">
    <w:name w:val="heading 9"/>
    <w:basedOn w:val="a1"/>
    <w:next w:val="a1"/>
    <w:link w:val="90"/>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List Bullet"/>
    <w:basedOn w:val="a1"/>
    <w:uiPriority w:val="9"/>
    <w:qFormat/>
    <w:pPr>
      <w:numPr>
        <w:numId w:val="3"/>
      </w:numPr>
    </w:pPr>
  </w:style>
  <w:style w:type="character" w:customStyle="1" w:styleId="10">
    <w:name w:val="标题 1 字符"/>
    <w:basedOn w:val="a2"/>
    <w:link w:val="1"/>
    <w:uiPriority w:val="9"/>
    <w:rPr>
      <w:rFonts w:asciiTheme="majorHAnsi" w:eastAsiaTheme="majorEastAsia" w:hAnsiTheme="majorHAnsi" w:cstheme="majorBidi"/>
      <w:color w:val="731C3F" w:themeColor="accent1"/>
      <w:sz w:val="40"/>
      <w:szCs w:val="32"/>
    </w:rPr>
  </w:style>
  <w:style w:type="paragraph" w:styleId="a0">
    <w:name w:val="List Number"/>
    <w:basedOn w:val="a1"/>
    <w:uiPriority w:val="9"/>
    <w:qFormat/>
    <w:pPr>
      <w:numPr>
        <w:numId w:val="4"/>
      </w:numPr>
    </w:pPr>
  </w:style>
  <w:style w:type="paragraph" w:styleId="a5">
    <w:name w:val="header"/>
    <w:basedOn w:val="a1"/>
    <w:link w:val="a6"/>
    <w:uiPriority w:val="99"/>
    <w:unhideWhenUsed/>
    <w:qFormat/>
    <w:pPr>
      <w:spacing w:after="0" w:line="240" w:lineRule="auto"/>
    </w:pPr>
  </w:style>
  <w:style w:type="character" w:customStyle="1" w:styleId="a6">
    <w:name w:val="页眉 字符"/>
    <w:basedOn w:val="a2"/>
    <w:link w:val="a5"/>
    <w:uiPriority w:val="99"/>
  </w:style>
  <w:style w:type="paragraph" w:styleId="a7">
    <w:name w:val="footer"/>
    <w:basedOn w:val="a1"/>
    <w:link w:val="a8"/>
    <w:uiPriority w:val="99"/>
    <w:unhideWhenUsed/>
    <w:qFormat/>
    <w:pPr>
      <w:spacing w:after="0" w:line="240" w:lineRule="auto"/>
    </w:pPr>
  </w:style>
  <w:style w:type="character" w:customStyle="1" w:styleId="a8">
    <w:name w:val="页脚 字符"/>
    <w:basedOn w:val="a2"/>
    <w:link w:val="a7"/>
    <w:uiPriority w:val="99"/>
  </w:style>
  <w:style w:type="character" w:styleId="a9">
    <w:name w:val="Placeholder Text"/>
    <w:basedOn w:val="a2"/>
    <w:uiPriority w:val="99"/>
    <w:semiHidden/>
    <w:rPr>
      <w:color w:val="808080"/>
    </w:rPr>
  </w:style>
  <w:style w:type="paragraph" w:styleId="aa">
    <w:name w:val="Title"/>
    <w:basedOn w:val="a1"/>
    <w:link w:val="ab"/>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ab">
    <w:name w:val="标题 字符"/>
    <w:basedOn w:val="a2"/>
    <w:link w:val="aa"/>
    <w:uiPriority w:val="10"/>
    <w:semiHidden/>
    <w:rPr>
      <w:rFonts w:asciiTheme="majorHAnsi" w:eastAsiaTheme="majorEastAsia" w:hAnsiTheme="majorHAnsi" w:cstheme="majorBidi"/>
      <w:caps/>
      <w:color w:val="262626" w:themeColor="text1" w:themeTint="D9"/>
      <w:kern w:val="28"/>
      <w:sz w:val="66"/>
      <w:szCs w:val="56"/>
    </w:rPr>
  </w:style>
  <w:style w:type="paragraph" w:styleId="ac">
    <w:name w:val="Subtitle"/>
    <w:basedOn w:val="a1"/>
    <w:link w:val="ad"/>
    <w:uiPriority w:val="11"/>
    <w:semiHidden/>
    <w:unhideWhenUsed/>
    <w:qFormat/>
    <w:pPr>
      <w:numPr>
        <w:ilvl w:val="1"/>
      </w:numPr>
      <w:spacing w:after="520"/>
      <w:contextualSpacing/>
    </w:pPr>
    <w:rPr>
      <w:caps/>
      <w:sz w:val="40"/>
    </w:rPr>
  </w:style>
  <w:style w:type="character" w:customStyle="1" w:styleId="ad">
    <w:name w:val="副标题 字符"/>
    <w:basedOn w:val="a2"/>
    <w:link w:val="ac"/>
    <w:uiPriority w:val="11"/>
    <w:semiHidden/>
    <w:rPr>
      <w:rFonts w:eastAsiaTheme="minorEastAsia"/>
      <w:caps/>
      <w:sz w:val="40"/>
    </w:rPr>
  </w:style>
  <w:style w:type="character" w:styleId="ae">
    <w:name w:val="Intense Reference"/>
    <w:basedOn w:val="a2"/>
    <w:uiPriority w:val="32"/>
    <w:semiHidden/>
    <w:unhideWhenUsed/>
    <w:qFormat/>
    <w:rPr>
      <w:b/>
      <w:bCs/>
      <w:caps/>
      <w:smallCaps w:val="0"/>
      <w:color w:val="262626" w:themeColor="text1" w:themeTint="D9"/>
      <w:spacing w:val="0"/>
    </w:rPr>
  </w:style>
  <w:style w:type="character" w:styleId="af">
    <w:name w:val="Book Title"/>
    <w:basedOn w:val="a2"/>
    <w:uiPriority w:val="33"/>
    <w:semiHidden/>
    <w:unhideWhenUsed/>
    <w:rPr>
      <w:b w:val="0"/>
      <w:bCs/>
      <w:i w:val="0"/>
      <w:iCs/>
      <w:spacing w:val="0"/>
      <w:u w:val="single"/>
    </w:rPr>
  </w:style>
  <w:style w:type="character" w:customStyle="1" w:styleId="20">
    <w:name w:val="标题 2 字符"/>
    <w:basedOn w:val="a2"/>
    <w:link w:val="2"/>
    <w:uiPriority w:val="9"/>
    <w:rPr>
      <w:rFonts w:asciiTheme="majorHAnsi" w:eastAsiaTheme="majorEastAsia" w:hAnsiTheme="majorHAnsi" w:cstheme="majorBidi"/>
      <w:b/>
      <w:color w:val="7F7F7F" w:themeColor="text1" w:themeTint="80"/>
      <w:szCs w:val="26"/>
    </w:rPr>
  </w:style>
  <w:style w:type="character" w:customStyle="1" w:styleId="30">
    <w:name w:val="标题 3 字符"/>
    <w:basedOn w:val="a2"/>
    <w:link w:val="3"/>
    <w:uiPriority w:val="9"/>
    <w:semiHidden/>
    <w:rPr>
      <w:rFonts w:asciiTheme="majorHAnsi" w:eastAsiaTheme="majorEastAsia" w:hAnsiTheme="majorHAnsi" w:cstheme="majorBidi"/>
      <w:sz w:val="40"/>
      <w:szCs w:val="24"/>
    </w:rPr>
  </w:style>
  <w:style w:type="character" w:customStyle="1" w:styleId="40">
    <w:name w:val="标题 4 字符"/>
    <w:basedOn w:val="a2"/>
    <w:link w:val="4"/>
    <w:uiPriority w:val="9"/>
    <w:semiHidden/>
    <w:rPr>
      <w:rFonts w:asciiTheme="majorHAnsi" w:eastAsiaTheme="majorEastAsia" w:hAnsiTheme="majorHAnsi" w:cstheme="majorBidi"/>
      <w:i/>
      <w:iCs/>
      <w:sz w:val="40"/>
    </w:rPr>
  </w:style>
  <w:style w:type="character" w:customStyle="1" w:styleId="50">
    <w:name w:val="标题 5 字符"/>
    <w:basedOn w:val="a2"/>
    <w:link w:val="5"/>
    <w:uiPriority w:val="9"/>
    <w:semiHidden/>
    <w:rPr>
      <w:rFonts w:asciiTheme="majorHAnsi" w:eastAsiaTheme="majorEastAsia" w:hAnsiTheme="majorHAnsi" w:cstheme="majorBidi"/>
      <w:color w:val="262626" w:themeColor="text1" w:themeTint="D9"/>
      <w:sz w:val="34"/>
    </w:rPr>
  </w:style>
  <w:style w:type="character" w:customStyle="1" w:styleId="60">
    <w:name w:val="标题 6 字符"/>
    <w:basedOn w:val="a2"/>
    <w:link w:val="6"/>
    <w:uiPriority w:val="9"/>
    <w:semiHidden/>
    <w:rPr>
      <w:rFonts w:asciiTheme="majorHAnsi" w:eastAsiaTheme="majorEastAsia" w:hAnsiTheme="majorHAnsi" w:cstheme="majorBidi"/>
      <w:i/>
      <w:color w:val="262626" w:themeColor="text1" w:themeTint="D9"/>
      <w:sz w:val="34"/>
    </w:rPr>
  </w:style>
  <w:style w:type="character" w:customStyle="1" w:styleId="70">
    <w:name w:val="标题 7 字符"/>
    <w:basedOn w:val="a2"/>
    <w:link w:val="7"/>
    <w:uiPriority w:val="9"/>
    <w:semiHidden/>
    <w:rPr>
      <w:rFonts w:asciiTheme="majorHAnsi" w:eastAsiaTheme="majorEastAsia" w:hAnsiTheme="majorHAnsi" w:cstheme="majorBidi"/>
      <w:iCs/>
      <w:sz w:val="34"/>
    </w:rPr>
  </w:style>
  <w:style w:type="character" w:customStyle="1" w:styleId="80">
    <w:name w:val="标题 8 字符"/>
    <w:basedOn w:val="a2"/>
    <w:link w:val="8"/>
    <w:uiPriority w:val="9"/>
    <w:semiHidden/>
    <w:rPr>
      <w:rFonts w:asciiTheme="majorHAnsi" w:eastAsiaTheme="majorEastAsia" w:hAnsiTheme="majorHAnsi" w:cstheme="majorBidi"/>
      <w:i/>
      <w:sz w:val="34"/>
      <w:szCs w:val="21"/>
    </w:rPr>
  </w:style>
  <w:style w:type="character" w:customStyle="1" w:styleId="90">
    <w:name w:val="标题 9 字符"/>
    <w:basedOn w:val="a2"/>
    <w:link w:val="9"/>
    <w:uiPriority w:val="9"/>
    <w:semiHidden/>
    <w:rPr>
      <w:rFonts w:asciiTheme="majorHAnsi" w:eastAsiaTheme="majorEastAsia" w:hAnsiTheme="majorHAnsi" w:cstheme="majorBidi"/>
      <w:iCs/>
      <w:color w:val="262626" w:themeColor="text1" w:themeTint="D9"/>
      <w:szCs w:val="21"/>
    </w:rPr>
  </w:style>
  <w:style w:type="character" w:styleId="af0">
    <w:name w:val="Subtle Emphasis"/>
    <w:basedOn w:val="a2"/>
    <w:uiPriority w:val="19"/>
    <w:semiHidden/>
    <w:unhideWhenUsed/>
    <w:qFormat/>
    <w:rPr>
      <w:i/>
      <w:iCs/>
      <w:color w:val="404040" w:themeColor="text1" w:themeTint="BF"/>
    </w:rPr>
  </w:style>
  <w:style w:type="character" w:styleId="af1">
    <w:name w:val="Emphasis"/>
    <w:basedOn w:val="a2"/>
    <w:uiPriority w:val="20"/>
    <w:semiHidden/>
    <w:unhideWhenUsed/>
    <w:qFormat/>
    <w:rPr>
      <w:b/>
      <w:iCs/>
      <w:color w:val="262626" w:themeColor="text1" w:themeTint="D9"/>
    </w:rPr>
  </w:style>
  <w:style w:type="character" w:styleId="af2">
    <w:name w:val="Intense Emphasis"/>
    <w:basedOn w:val="a2"/>
    <w:uiPriority w:val="21"/>
    <w:semiHidden/>
    <w:unhideWhenUsed/>
    <w:qFormat/>
    <w:rPr>
      <w:b/>
      <w:i/>
      <w:iCs/>
      <w:color w:val="262626" w:themeColor="text1" w:themeTint="D9"/>
    </w:rPr>
  </w:style>
  <w:style w:type="character" w:styleId="af3">
    <w:name w:val="Strong"/>
    <w:basedOn w:val="a2"/>
    <w:uiPriority w:val="22"/>
    <w:semiHidden/>
    <w:unhideWhenUsed/>
    <w:qFormat/>
    <w:rPr>
      <w:b/>
      <w:bCs/>
    </w:rPr>
  </w:style>
  <w:style w:type="paragraph" w:styleId="af4">
    <w:name w:val="Quote"/>
    <w:basedOn w:val="a1"/>
    <w:next w:val="a1"/>
    <w:link w:val="af5"/>
    <w:uiPriority w:val="29"/>
    <w:semiHidden/>
    <w:unhideWhenUsed/>
    <w:qFormat/>
    <w:pPr>
      <w:spacing w:before="240"/>
    </w:pPr>
    <w:rPr>
      <w:i/>
      <w:iCs/>
      <w:sz w:val="36"/>
    </w:rPr>
  </w:style>
  <w:style w:type="character" w:customStyle="1" w:styleId="af5">
    <w:name w:val="引用 字符"/>
    <w:basedOn w:val="a2"/>
    <w:link w:val="af4"/>
    <w:uiPriority w:val="29"/>
    <w:semiHidden/>
    <w:rPr>
      <w:i/>
      <w:iCs/>
      <w:sz w:val="36"/>
    </w:rPr>
  </w:style>
  <w:style w:type="paragraph" w:styleId="af6">
    <w:name w:val="Intense Quote"/>
    <w:basedOn w:val="a1"/>
    <w:next w:val="a1"/>
    <w:link w:val="af7"/>
    <w:uiPriority w:val="30"/>
    <w:semiHidden/>
    <w:unhideWhenUsed/>
    <w:qFormat/>
    <w:pPr>
      <w:spacing w:before="240"/>
    </w:pPr>
    <w:rPr>
      <w:b/>
      <w:i/>
      <w:iCs/>
      <w:sz w:val="36"/>
    </w:rPr>
  </w:style>
  <w:style w:type="character" w:customStyle="1" w:styleId="af7">
    <w:name w:val="明显引用 字符"/>
    <w:basedOn w:val="a2"/>
    <w:link w:val="af6"/>
    <w:uiPriority w:val="30"/>
    <w:semiHidden/>
    <w:rPr>
      <w:b/>
      <w:i/>
      <w:iCs/>
      <w:sz w:val="36"/>
    </w:rPr>
  </w:style>
  <w:style w:type="character" w:styleId="af8">
    <w:name w:val="Subtle Reference"/>
    <w:basedOn w:val="a2"/>
    <w:uiPriority w:val="31"/>
    <w:semiHidden/>
    <w:unhideWhenUsed/>
    <w:qFormat/>
    <w:rPr>
      <w:caps/>
      <w:smallCaps w:val="0"/>
      <w:color w:val="262626" w:themeColor="text1" w:themeTint="D9"/>
    </w:rPr>
  </w:style>
  <w:style w:type="paragraph" w:styleId="af9">
    <w:name w:val="caption"/>
    <w:basedOn w:val="a1"/>
    <w:next w:val="a1"/>
    <w:uiPriority w:val="35"/>
    <w:semiHidden/>
    <w:unhideWhenUsed/>
    <w:qFormat/>
    <w:pPr>
      <w:spacing w:after="200" w:line="240" w:lineRule="auto"/>
    </w:pPr>
    <w:rPr>
      <w:i/>
      <w:iCs/>
      <w:sz w:val="24"/>
      <w:szCs w:val="18"/>
    </w:rPr>
  </w:style>
  <w:style w:type="paragraph" w:styleId="TOC">
    <w:name w:val="TOC Heading"/>
    <w:basedOn w:val="1"/>
    <w:next w:val="a1"/>
    <w:uiPriority w:val="39"/>
    <w:semiHidden/>
    <w:unhideWhenUsed/>
    <w:qFormat/>
    <w:pPr>
      <w:outlineLvl w:val="9"/>
    </w:pPr>
  </w:style>
  <w:style w:type="character" w:styleId="afa">
    <w:name w:val="Hyperlink"/>
    <w:basedOn w:val="a2"/>
    <w:uiPriority w:val="99"/>
    <w:unhideWhenUsed/>
    <w:rPr>
      <w:color w:val="731C3F" w:themeColor="hyperlink"/>
      <w:u w:val="single"/>
    </w:rPr>
  </w:style>
  <w:style w:type="character" w:styleId="afb">
    <w:name w:val="FollowedHyperlink"/>
    <w:basedOn w:val="a2"/>
    <w:uiPriority w:val="99"/>
    <w:semiHidden/>
    <w:unhideWhenUsed/>
    <w:rsid w:val="0010708C"/>
    <w:rPr>
      <w:color w:val="214C5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awnLee/Library/Containers/com.microsoft.Word/Data/Library/Caches/2052/TM10002086/&#20570;&#31508;&#35760;.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做笔记.dotx</Template>
  <TotalTime>44</TotalTime>
  <Pages>6</Pages>
  <Words>335</Words>
  <Characters>1914</Characters>
  <Application>Microsoft Office Word</Application>
  <DocSecurity>0</DocSecurity>
  <Lines>15</Lines>
  <Paragraphs>4</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李小禾</dc:creator>
  <cp:keywords/>
  <dc:description/>
  <cp:lastModifiedBy>朱 浩</cp:lastModifiedBy>
  <cp:revision>5</cp:revision>
  <dcterms:created xsi:type="dcterms:W3CDTF">2016-06-16T00:25:00Z</dcterms:created>
  <dcterms:modified xsi:type="dcterms:W3CDTF">2020-06-14T14:16:00Z</dcterms:modified>
</cp:coreProperties>
</file>